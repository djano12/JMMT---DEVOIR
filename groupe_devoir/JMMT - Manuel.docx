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94F" w:rsidRDefault="00FA794F">
      <w:pPr>
        <w:rPr>
          <w:noProof/>
        </w:rPr>
      </w:pPr>
    </w:p>
    <w:p w:rsidR="00CF7AE9" w:rsidRDefault="00CF7A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CFC0F6" wp14:editId="0B2A75C9">
            <wp:simplePos x="0" y="0"/>
            <wp:positionH relativeFrom="page">
              <wp:posOffset>0</wp:posOffset>
            </wp:positionH>
            <wp:positionV relativeFrom="paragraph">
              <wp:posOffset>-370205</wp:posOffset>
            </wp:positionV>
            <wp:extent cx="7558405" cy="11649075"/>
            <wp:effectExtent l="0" t="0" r="4445" b="952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164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AE9" w:rsidRDefault="00CF7AE9">
      <w:pPr>
        <w:rPr>
          <w:noProof/>
        </w:rPr>
      </w:pPr>
    </w:p>
    <w:p w:rsidR="00CF7AE9" w:rsidRDefault="00CF7AE9">
      <w:pPr>
        <w:rPr>
          <w:noProof/>
        </w:rPr>
      </w:pPr>
    </w:p>
    <w:p w:rsidR="00CF7AE9" w:rsidRDefault="00CF7AE9">
      <w:pPr>
        <w:rPr>
          <w:noProof/>
        </w:rPr>
      </w:pPr>
    </w:p>
    <w:p w:rsidR="00C764ED" w:rsidRDefault="00C764ED">
      <w:pPr>
        <w:rPr>
          <w:noProof/>
        </w:rPr>
      </w:pPr>
    </w:p>
    <w:p w:rsidR="00FA794F" w:rsidRDefault="009A6D3D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5406419" wp14:editId="324CDD7D">
                <wp:simplePos x="0" y="0"/>
                <wp:positionH relativeFrom="column">
                  <wp:posOffset>623570</wp:posOffset>
                </wp:positionH>
                <wp:positionV relativeFrom="paragraph">
                  <wp:posOffset>1158875</wp:posOffset>
                </wp:positionV>
                <wp:extent cx="3930650" cy="1447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BB172F" w:rsidRDefault="00BB172F">
                            <w:pPr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        </w:t>
                            </w:r>
                            <w:r w:rsidR="00C764ED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NOTRE</w:t>
                            </w: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PROJET</w:t>
                            </w:r>
                            <w:r w:rsidR="00C764ED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</w:p>
                          <w:p w:rsidR="00BB172F" w:rsidRPr="00BB172F" w:rsidRDefault="00BB172F">
                            <w:pPr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   DE GROUPE</w:t>
                            </w:r>
                            <w:r w:rsidR="00C764ED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J</w:t>
                            </w:r>
                            <w:r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.</w:t>
                            </w: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M</w:t>
                            </w:r>
                            <w:r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.</w:t>
                            </w: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M</w:t>
                            </w:r>
                            <w:r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.</w:t>
                            </w:r>
                            <w:r w:rsidRPr="00BB172F">
                              <w:rPr>
                                <w:rFonts w:ascii="Rockwell Extra Bold" w:hAnsi="Rockwell Extra Bold"/>
                                <w:b/>
                                <w:color w:val="0070C0"/>
                                <w:sz w:val="44"/>
                                <w:szCs w:val="4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0641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9.1pt;margin-top:91.25pt;width:309.5pt;height:11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" filled="f" stroked="f">
                <v:textbox>
                  <w:txbxContent>
                    <w:p w:rsidR="006B445E" w:rsidRPr="00BB172F" w:rsidRDefault="00BB172F">
                      <w:pPr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 xml:space="preserve">         </w:t>
                      </w:r>
                      <w:r w:rsidR="00C764ED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NOTRE</w:t>
                      </w: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 xml:space="preserve"> PROJET</w:t>
                      </w:r>
                      <w:r w:rsidR="00C764ED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S</w:t>
                      </w:r>
                    </w:p>
                    <w:p w:rsidR="00BB172F" w:rsidRPr="00BB172F" w:rsidRDefault="00BB172F">
                      <w:pPr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 xml:space="preserve">    DE GROUPE</w:t>
                      </w:r>
                      <w:r w:rsidR="00C764ED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S</w:t>
                      </w: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 xml:space="preserve"> J</w:t>
                      </w:r>
                      <w:r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.</w:t>
                      </w: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M</w:t>
                      </w:r>
                      <w:r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.</w:t>
                      </w: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M</w:t>
                      </w:r>
                      <w:r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.</w:t>
                      </w:r>
                      <w:r w:rsidRPr="00BB172F">
                        <w:rPr>
                          <w:rFonts w:ascii="Rockwell Extra Bold" w:hAnsi="Rockwell Extra Bold"/>
                          <w:b/>
                          <w:color w:val="0070C0"/>
                          <w:sz w:val="44"/>
                          <w:szCs w:val="44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9F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D9C60C" wp14:editId="428F98B2">
                <wp:simplePos x="0" y="0"/>
                <wp:positionH relativeFrom="column">
                  <wp:posOffset>621030</wp:posOffset>
                </wp:positionH>
                <wp:positionV relativeFrom="paragraph">
                  <wp:posOffset>2675255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15FD" w:rsidRPr="00BB172F" w:rsidRDefault="00BB172F">
                            <w:pPr>
                              <w:rPr>
                                <w:rFonts w:ascii="Broadway" w:hAnsi="Broadway"/>
                                <w:color w:val="0070C0"/>
                                <w:sz w:val="34"/>
                                <w:szCs w:val="34"/>
                              </w:rPr>
                            </w:pPr>
                            <w:r w:rsidRPr="00BB172F">
                              <w:rPr>
                                <w:rFonts w:ascii="Broadway" w:hAnsi="Broadway"/>
                                <w:color w:val="0070C0"/>
                                <w:sz w:val="34"/>
                                <w:szCs w:val="34"/>
                              </w:rPr>
                              <w:t xml:space="preserve">               PORTFOLLIO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9C60C" id="Zone de texte 4" o:spid="_x0000_s1027" type="#_x0000_t202" style="position:absolute;margin-left:48.9pt;margin-top:210.65pt;width:268.85pt;height:3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" filled="f" stroked="f">
                <v:textbox>
                  <w:txbxContent>
                    <w:p w:rsidR="008915FD" w:rsidRPr="00BB172F" w:rsidRDefault="00BB172F">
                      <w:pPr>
                        <w:rPr>
                          <w:rFonts w:ascii="Broadway" w:hAnsi="Broadway"/>
                          <w:color w:val="0070C0"/>
                          <w:sz w:val="34"/>
                          <w:szCs w:val="34"/>
                        </w:rPr>
                      </w:pPr>
                      <w:r w:rsidRPr="00BB172F">
                        <w:rPr>
                          <w:rFonts w:ascii="Broadway" w:hAnsi="Broadway"/>
                          <w:color w:val="0070C0"/>
                          <w:sz w:val="34"/>
                          <w:szCs w:val="34"/>
                        </w:rPr>
                        <w:t xml:space="preserve">               PORTFOLLIO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7AE9"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>
      <w:r>
        <w:br w:type="page"/>
      </w:r>
    </w:p>
    <w:p w:rsidR="00FA794F" w:rsidRDefault="00FA794F"/>
    <w:p w:rsidR="00FA794F" w:rsidRDefault="00FA794F"/>
    <w:p w:rsidR="00FA794F" w:rsidRPr="00857B0A" w:rsidRDefault="00FA794F">
      <w:pPr>
        <w:rPr>
          <w:rFonts w:ascii="Rockwell Extra Bold" w:hAnsi="Rockwell Extra Bold"/>
        </w:rPr>
      </w:pPr>
      <w:r w:rsidRPr="00857B0A">
        <w:rPr>
          <w:rFonts w:ascii="Rockwell Extra Bold" w:hAnsi="Rockwell Extra Bold"/>
        </w:rPr>
        <w:t>ENTETE DE PAGE</w:t>
      </w:r>
      <w:r w:rsidR="00857B0A" w:rsidRPr="00857B0A">
        <w:rPr>
          <w:rFonts w:ascii="Rockwell Extra Bold" w:hAnsi="Rockwell Extra Bold"/>
        </w:rPr>
        <w:t> :</w:t>
      </w:r>
    </w:p>
    <w:p w:rsidR="00FA794F" w:rsidRDefault="00FA794F"/>
    <w:p w:rsidR="00FA794F" w:rsidRDefault="00FA794F">
      <w:r>
        <w:rPr>
          <w:noProof/>
        </w:rPr>
        <w:drawing>
          <wp:inline distT="0" distB="0" distL="0" distR="0" wp14:anchorId="6979F4A0" wp14:editId="06AA7B6A">
            <wp:extent cx="7316470" cy="6864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4F" w:rsidRDefault="00FA794F"/>
    <w:p w:rsidR="00FA794F" w:rsidRPr="00857B0A" w:rsidRDefault="00857B0A">
      <w:pPr>
        <w:rPr>
          <w:u w:val="single"/>
        </w:rPr>
      </w:pPr>
      <w:r w:rsidRPr="00857B0A">
        <w:rPr>
          <w:u w:val="single"/>
        </w:rPr>
        <w:t>Aperçu de Code source :</w:t>
      </w:r>
    </w:p>
    <w:p w:rsidR="00FA794F" w:rsidRPr="00857B0A" w:rsidRDefault="00857B0A">
      <w:pPr>
        <w:rPr>
          <w:u w:val="single"/>
        </w:rPr>
      </w:pPr>
      <w:r>
        <w:rPr>
          <w:noProof/>
        </w:rPr>
        <w:drawing>
          <wp:inline distT="0" distB="0" distL="0" distR="0" wp14:anchorId="5B1CF9D2" wp14:editId="01A8C5DC">
            <wp:extent cx="7316470" cy="37814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4F" w:rsidRDefault="002C00E6">
      <w:r>
        <w:rPr>
          <w:noProof/>
        </w:rPr>
        <w:drawing>
          <wp:inline distT="0" distB="0" distL="0" distR="0">
            <wp:extent cx="7334250" cy="22955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4F" w:rsidRDefault="00FA794F"/>
    <w:p w:rsidR="00FA794F" w:rsidRDefault="002C00E6">
      <w:r w:rsidRPr="002C00E6">
        <w:rPr>
          <w:u w:val="thick"/>
        </w:rPr>
        <w:t>OBJECTIF</w:t>
      </w:r>
      <w:r>
        <w:t xml:space="preserve"> : Pour présenter l’entête du Page. </w:t>
      </w:r>
    </w:p>
    <w:p w:rsidR="001218FC" w:rsidRDefault="001218FC">
      <w:r>
        <w:t xml:space="preserve"> </w:t>
      </w:r>
    </w:p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FA794F" w:rsidRDefault="00FA794F"/>
    <w:p w:rsidR="00CF7AE9" w:rsidRDefault="00CF7AE9">
      <w:r>
        <w:t xml:space="preserve">    </w:t>
      </w:r>
    </w:p>
    <w:p w:rsidR="0058332A" w:rsidRPr="00FA794F" w:rsidRDefault="00FA794F" w:rsidP="00FA794F">
      <w:r>
        <w:t xml:space="preserve">            </w:t>
      </w:r>
      <w:r w:rsidR="00CF7AE9" w:rsidRPr="00CF7AE9">
        <w:rPr>
          <w:rFonts w:ascii="Broadway" w:hAnsi="Broadway"/>
        </w:rPr>
        <w:t>PRESENTATION DE PROJET</w:t>
      </w:r>
      <w:r w:rsidR="00CF7AE9">
        <w:rPr>
          <w:rFonts w:ascii="Broadway" w:hAnsi="Broadway"/>
        </w:rPr>
        <w:t> :</w:t>
      </w:r>
    </w:p>
    <w:p w:rsidR="00C23959" w:rsidRDefault="00C23959" w:rsidP="00AA6AD9">
      <w:pPr>
        <w:jc w:val="center"/>
        <w:rPr>
          <w:rFonts w:ascii="Broadway" w:hAnsi="Broadway"/>
        </w:rPr>
      </w:pPr>
      <w:r>
        <w:rPr>
          <w:rFonts w:ascii="Broadway" w:hAnsi="Broadway"/>
        </w:rPr>
        <w:t xml:space="preserve">                                                                                                                            </w:t>
      </w:r>
    </w:p>
    <w:p w:rsidR="00AA6AD9" w:rsidRDefault="00AA6AD9" w:rsidP="00AA6AD9">
      <w:pPr>
        <w:rPr>
          <w:rFonts w:ascii="Broadway" w:hAnsi="Broadway"/>
        </w:rPr>
      </w:pPr>
      <w:r>
        <w:rPr>
          <w:rFonts w:ascii="Broadway" w:hAnsi="Broadway"/>
        </w:rPr>
        <w:t>APROPOS :</w:t>
      </w:r>
    </w:p>
    <w:p w:rsidR="00AA6AD9" w:rsidRDefault="00AA6AD9" w:rsidP="00CF7AE9">
      <w:pPr>
        <w:jc w:val="center"/>
        <w:rPr>
          <w:rFonts w:ascii="Broadway" w:hAnsi="Broadway"/>
        </w:rPr>
      </w:pPr>
    </w:p>
    <w:p w:rsidR="00C23959" w:rsidRDefault="00C23959" w:rsidP="00CF7AE9">
      <w:pPr>
        <w:jc w:val="center"/>
        <w:rPr>
          <w:rFonts w:ascii="Broadway" w:hAnsi="Broadway"/>
        </w:rPr>
      </w:pPr>
      <w:r>
        <w:rPr>
          <w:noProof/>
        </w:rPr>
        <w:drawing>
          <wp:inline distT="0" distB="0" distL="0" distR="0" wp14:anchorId="3BC67549" wp14:editId="49C3A3CA">
            <wp:extent cx="7316470" cy="3067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 xml:space="preserve">                          </w:t>
      </w:r>
    </w:p>
    <w:p w:rsidR="00C23959" w:rsidRDefault="00C23959" w:rsidP="00CF7AE9">
      <w:pPr>
        <w:jc w:val="center"/>
        <w:rPr>
          <w:rFonts w:ascii="Broadway" w:hAnsi="Broadway"/>
        </w:rPr>
      </w:pPr>
      <w:r>
        <w:rPr>
          <w:rFonts w:ascii="Broadway" w:hAnsi="Broadway"/>
        </w:rPr>
        <w:t xml:space="preserve">                                                                                                    </w:t>
      </w:r>
    </w:p>
    <w:p w:rsidR="00C23959" w:rsidRDefault="00FA794F" w:rsidP="00FA794F">
      <w:pPr>
        <w:rPr>
          <w:rFonts w:ascii="Broadway" w:hAnsi="Broadway"/>
        </w:rPr>
      </w:pPr>
      <w:r w:rsidRPr="00893536">
        <w:rPr>
          <w:rFonts w:ascii="Broadway" w:hAnsi="Broadway"/>
          <w:u w:val="double"/>
        </w:rPr>
        <w:t xml:space="preserve">Code </w:t>
      </w:r>
      <w:r w:rsidR="002C00E6" w:rsidRPr="00893536">
        <w:rPr>
          <w:rFonts w:ascii="Broadway" w:hAnsi="Broadway"/>
          <w:u w:val="double"/>
        </w:rPr>
        <w:t>utilisé</w:t>
      </w:r>
      <w:r>
        <w:rPr>
          <w:rFonts w:ascii="Broadway" w:hAnsi="Broadway"/>
        </w:rPr>
        <w:t> :</w:t>
      </w:r>
    </w:p>
    <w:p w:rsidR="002C00E6" w:rsidRDefault="002C00E6" w:rsidP="00FA794F">
      <w:pPr>
        <w:rPr>
          <w:rFonts w:ascii="Broadway" w:hAnsi="Broadway"/>
        </w:rPr>
      </w:pPr>
      <w:r>
        <w:rPr>
          <w:rFonts w:ascii="Broadway" w:hAnsi="Broadway"/>
          <w:noProof/>
        </w:rPr>
        <w:drawing>
          <wp:inline distT="0" distB="0" distL="0" distR="0">
            <wp:extent cx="7316470" cy="35718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59" w:rsidRDefault="00C23959" w:rsidP="00CF7AE9">
      <w:pPr>
        <w:jc w:val="center"/>
        <w:rPr>
          <w:rFonts w:ascii="Broadway" w:hAnsi="Broadway"/>
        </w:rPr>
      </w:pPr>
    </w:p>
    <w:p w:rsidR="00C23959" w:rsidRDefault="00893536" w:rsidP="00893536">
      <w:pPr>
        <w:rPr>
          <w:rFonts w:ascii="Broadway" w:hAnsi="Broadway"/>
        </w:rPr>
      </w:pPr>
      <w:r w:rsidRPr="00FA6AE2">
        <w:rPr>
          <w:rFonts w:ascii="Broadway" w:hAnsi="Broadway"/>
          <w:u w:val="double"/>
        </w:rPr>
        <w:t>Explication</w:t>
      </w:r>
      <w:r>
        <w:rPr>
          <w:rFonts w:ascii="Broadway" w:hAnsi="Broadway"/>
        </w:rPr>
        <w:t> :</w:t>
      </w:r>
      <w:r w:rsidR="00FA6AE2">
        <w:rPr>
          <w:rFonts w:ascii="Broadway" w:hAnsi="Broadway"/>
          <w:noProof/>
        </w:rPr>
        <w:drawing>
          <wp:inline distT="0" distB="0" distL="0" distR="0">
            <wp:extent cx="2010056" cy="36200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A6AE2">
        <w:rPr>
          <w:rFonts w:ascii="Broadway" w:hAnsi="Broadway"/>
        </w:rPr>
        <w:t> :</w:t>
      </w:r>
      <w:proofErr w:type="gramEnd"/>
      <w:r w:rsidR="00BC2126" w:rsidRPr="00BC2126">
        <w:t xml:space="preserve"> </w:t>
      </w:r>
      <w:r w:rsidR="00BC2126" w:rsidRPr="00BC2126">
        <w:rPr>
          <w:rFonts w:ascii="Broadway" w:hAnsi="Broadway"/>
        </w:rPr>
        <w:t>Les cartes prennent en charge une grande variété de contenus, notamment des images, du texte, des groupes de listes, des liens, etc.</w:t>
      </w:r>
    </w:p>
    <w:p w:rsidR="00C23959" w:rsidRDefault="00C23959" w:rsidP="00CF7AE9">
      <w:pPr>
        <w:jc w:val="center"/>
        <w:rPr>
          <w:rFonts w:ascii="Broadway" w:hAnsi="Broadway"/>
        </w:rPr>
      </w:pPr>
    </w:p>
    <w:p w:rsidR="00C23959" w:rsidRDefault="00FA6AE2" w:rsidP="00FA6AE2">
      <w:pPr>
        <w:rPr>
          <w:rFonts w:ascii="Broadway" w:hAnsi="Broadway"/>
        </w:rPr>
      </w:pPr>
      <w:r>
        <w:rPr>
          <w:rFonts w:ascii="Broadway" w:hAnsi="Broadway"/>
          <w:noProof/>
        </w:rPr>
        <w:drawing>
          <wp:inline distT="0" distB="0" distL="0" distR="0">
            <wp:extent cx="2772162" cy="30484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> :</w:t>
      </w:r>
      <w:r w:rsidRPr="00FA6AE2">
        <w:t xml:space="preserve"> </w:t>
      </w:r>
      <w:r w:rsidRPr="00FA6AE2">
        <w:rPr>
          <w:rFonts w:ascii="Broadway" w:hAnsi="Broadway"/>
        </w:rPr>
        <w:t>Les titres de ca</w:t>
      </w:r>
      <w:r>
        <w:rPr>
          <w:rFonts w:ascii="Broadway" w:hAnsi="Broadway"/>
        </w:rPr>
        <w:t xml:space="preserve">rtes sont utilisés en ajoutant </w:t>
      </w:r>
      <w:proofErr w:type="spellStart"/>
      <w:r>
        <w:rPr>
          <w:rFonts w:ascii="Broadway" w:hAnsi="Broadway"/>
        </w:rPr>
        <w:t>card</w:t>
      </w:r>
      <w:proofErr w:type="spellEnd"/>
      <w:r>
        <w:rPr>
          <w:rFonts w:ascii="Broadway" w:hAnsi="Broadway"/>
        </w:rPr>
        <w:t xml:space="preserve">-title à une balise &lt;h </w:t>
      </w:r>
      <w:r w:rsidRPr="00FA6AE2">
        <w:rPr>
          <w:rFonts w:ascii="Broadway" w:hAnsi="Broadway"/>
        </w:rPr>
        <w:t>&gt;</w:t>
      </w:r>
      <w:r w:rsidR="00C46E77">
        <w:rPr>
          <w:rFonts w:ascii="Broadway" w:hAnsi="Broadway"/>
        </w:rPr>
        <w:t>…</w:t>
      </w:r>
      <w:r w:rsidR="00BB45B5">
        <w:rPr>
          <w:rFonts w:ascii="Broadway" w:hAnsi="Broadway"/>
        </w:rPr>
        <w:t>&lt;/h&gt;.</w:t>
      </w:r>
    </w:p>
    <w:p w:rsidR="00C23959" w:rsidRDefault="00BB45B5" w:rsidP="00C46E77">
      <w:pPr>
        <w:rPr>
          <w:rFonts w:ascii="Broadway" w:hAnsi="Broadway"/>
        </w:rPr>
      </w:pPr>
      <w:r>
        <w:rPr>
          <w:rFonts w:ascii="Broadway" w:hAnsi="Broadway"/>
          <w:noProof/>
        </w:rPr>
        <w:lastRenderedPageBreak/>
        <w:drawing>
          <wp:inline distT="0" distB="0" distL="0" distR="0">
            <wp:extent cx="1533525" cy="2952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43" cy="2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> :</w:t>
      </w:r>
      <w:r w:rsidR="00C46E77">
        <w:rPr>
          <w:rFonts w:ascii="Broadway" w:hAnsi="Broadway"/>
        </w:rPr>
        <w:t xml:space="preserve"> P</w:t>
      </w:r>
      <w:r>
        <w:rPr>
          <w:rFonts w:ascii="Broadway" w:hAnsi="Broadway"/>
        </w:rPr>
        <w:t>our écrire de texte dans le paragraphe</w:t>
      </w:r>
      <w:r w:rsidR="00C46E77">
        <w:rPr>
          <w:rFonts w:ascii="Broadway" w:hAnsi="Broadway"/>
        </w:rPr>
        <w:t xml:space="preserve"> a une balise &lt;p&gt;…&lt;/p&gt;.</w:t>
      </w:r>
    </w:p>
    <w:p w:rsidR="00C46E77" w:rsidRDefault="00C46E77" w:rsidP="00C46E77">
      <w:pPr>
        <w:rPr>
          <w:rFonts w:ascii="Broadway" w:hAnsi="Broadway"/>
        </w:rPr>
      </w:pPr>
      <w:r>
        <w:rPr>
          <w:rFonts w:ascii="Broadway" w:hAnsi="Broadway"/>
          <w:noProof/>
        </w:rPr>
        <w:drawing>
          <wp:inline distT="0" distB="0" distL="0" distR="0">
            <wp:extent cx="1733792" cy="276264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> :</w:t>
      </w:r>
      <w:r w:rsidRPr="00C46E77">
        <w:t xml:space="preserve"> </w:t>
      </w:r>
      <w:r w:rsidRPr="00C46E77">
        <w:rPr>
          <w:rFonts w:ascii="Broadway" w:hAnsi="Broadway"/>
        </w:rPr>
        <w:t>Mélangez et associez plusieurs types de contenu pour créer la carte dont vous avez besoin ou tout y jeter.</w:t>
      </w:r>
    </w:p>
    <w:p w:rsidR="00C46E77" w:rsidRDefault="00E962B7" w:rsidP="00C46E77">
      <w:pPr>
        <w:rPr>
          <w:rFonts w:ascii="Broadway" w:hAnsi="Broadway"/>
        </w:rPr>
      </w:pPr>
      <w:r>
        <w:rPr>
          <w:rFonts w:ascii="Broadway" w:hAnsi="Broadway"/>
          <w:noProof/>
        </w:rPr>
        <w:drawing>
          <wp:inline distT="0" distB="0" distL="0" distR="0">
            <wp:extent cx="3143689" cy="257211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> :</w:t>
      </w:r>
      <w:r w:rsidR="001C346D" w:rsidRPr="001C346D">
        <w:t xml:space="preserve"> </w:t>
      </w:r>
      <w:r w:rsidR="001C346D">
        <w:rPr>
          <w:rFonts w:ascii="Broadway" w:hAnsi="Broadway"/>
        </w:rPr>
        <w:t xml:space="preserve">Les classes </w:t>
      </w:r>
      <w:r w:rsidR="001C346D" w:rsidRPr="001C346D">
        <w:rPr>
          <w:rFonts w:ascii="Broadway" w:hAnsi="Broadway"/>
        </w:rPr>
        <w:t>btn sont conçues pour être utilisées avec l'élément &lt;button&gt;. Cependant, vous pouvez également utiliser ces classes sur les éléments &lt;a&gt;</w:t>
      </w:r>
    </w:p>
    <w:p w:rsidR="00C46E77" w:rsidRDefault="00C46E77" w:rsidP="00C46E77">
      <w:pPr>
        <w:rPr>
          <w:rFonts w:ascii="Broadway" w:hAnsi="Broadway"/>
        </w:rPr>
      </w:pPr>
    </w:p>
    <w:p w:rsidR="00C23959" w:rsidRDefault="001C346D" w:rsidP="001C346D">
      <w:pPr>
        <w:rPr>
          <w:rFonts w:ascii="Broadway" w:hAnsi="Broadway"/>
        </w:rPr>
      </w:pPr>
      <w:r>
        <w:rPr>
          <w:rFonts w:ascii="Broadway" w:hAnsi="Broadway"/>
          <w:noProof/>
        </w:rPr>
        <w:drawing>
          <wp:inline distT="0" distB="0" distL="0" distR="0">
            <wp:extent cx="4086795" cy="163852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oadway" w:hAnsi="Broadway"/>
        </w:rPr>
        <w:t> : Pour entrer les images avec les balises &lt;div class=’’card-img’’.</w:t>
      </w:r>
      <w:r w:rsidR="008307AE">
        <w:rPr>
          <w:rFonts w:ascii="Broadway" w:hAnsi="Broadway"/>
        </w:rPr>
        <w:t xml:space="preserve">       Et ensuit-le</w:t>
      </w:r>
    </w:p>
    <w:p w:rsidR="0001580D" w:rsidRDefault="0001580D" w:rsidP="001C346D">
      <w:pPr>
        <w:rPr>
          <w:rFonts w:ascii="Broadway" w:hAnsi="Broadway"/>
        </w:rPr>
      </w:pPr>
    </w:p>
    <w:p w:rsidR="0001580D" w:rsidRPr="0001580D" w:rsidRDefault="0001580D" w:rsidP="0001580D">
      <w:pPr>
        <w:rPr>
          <w:rFonts w:ascii="Broadway" w:hAnsi="Broadway"/>
          <w:noProof/>
        </w:rPr>
      </w:pPr>
      <w:r w:rsidRPr="001C346D">
        <w:rPr>
          <w:rFonts w:ascii="Broadway" w:hAnsi="Broadway"/>
          <w:noProof/>
          <w:u w:val="double"/>
        </w:rPr>
        <w:t>PROJET</w:t>
      </w:r>
      <w:r w:rsidRPr="0001580D">
        <w:rPr>
          <w:rFonts w:ascii="Broadway" w:hAnsi="Broadway"/>
          <w:noProof/>
        </w:rPr>
        <w:t> :</w:t>
      </w:r>
    </w:p>
    <w:p w:rsidR="0001580D" w:rsidRDefault="0001580D" w:rsidP="0001580D">
      <w:pPr>
        <w:rPr>
          <w:noProof/>
        </w:rPr>
      </w:pPr>
    </w:p>
    <w:p w:rsidR="00C23959" w:rsidRDefault="0001580D" w:rsidP="00CF7AE9">
      <w:pPr>
        <w:jc w:val="center"/>
        <w:rPr>
          <w:rFonts w:ascii="Broadway" w:hAnsi="Broadway"/>
        </w:rPr>
      </w:pPr>
      <w:r>
        <w:rPr>
          <w:noProof/>
        </w:rPr>
        <w:drawing>
          <wp:inline distT="0" distB="0" distL="0" distR="0" wp14:anchorId="71BC26C9" wp14:editId="3FC57B49">
            <wp:extent cx="7316470" cy="5943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0D" w:rsidRDefault="0001580D" w:rsidP="008307AE">
      <w:pPr>
        <w:rPr>
          <w:rFonts w:ascii="Broadway" w:hAnsi="Broadway"/>
        </w:rPr>
      </w:pPr>
    </w:p>
    <w:p w:rsidR="008307AE" w:rsidRDefault="008307AE" w:rsidP="008307AE">
      <w:pPr>
        <w:rPr>
          <w:rFonts w:ascii="Broadway" w:hAnsi="Broadway"/>
        </w:rPr>
      </w:pPr>
    </w:p>
    <w:p w:rsidR="008307AE" w:rsidRDefault="008307AE" w:rsidP="008307AE">
      <w:pPr>
        <w:rPr>
          <w:rFonts w:ascii="Broadway" w:hAnsi="Broadway"/>
        </w:rPr>
      </w:pPr>
    </w:p>
    <w:p w:rsidR="008307AE" w:rsidRDefault="008307AE" w:rsidP="008307AE">
      <w:pPr>
        <w:rPr>
          <w:rFonts w:ascii="Broadway" w:hAnsi="Broadway"/>
        </w:rPr>
      </w:pPr>
    </w:p>
    <w:p w:rsidR="0001580D" w:rsidRDefault="008307AE" w:rsidP="0001580D">
      <w:pPr>
        <w:rPr>
          <w:rFonts w:ascii="Broadway" w:hAnsi="Broadway"/>
        </w:rPr>
      </w:pPr>
      <w:r>
        <w:rPr>
          <w:rFonts w:ascii="Broadway" w:hAnsi="Broadway"/>
        </w:rPr>
        <w:t xml:space="preserve">                                                                                                                                                                              Puis ; le</w:t>
      </w:r>
    </w:p>
    <w:p w:rsidR="0001580D" w:rsidRPr="008307AE" w:rsidRDefault="0001580D" w:rsidP="008307AE">
      <w:pPr>
        <w:rPr>
          <w:rFonts w:ascii="Broadway" w:hAnsi="Broadway"/>
        </w:rPr>
      </w:pPr>
      <w:r>
        <w:rPr>
          <w:rFonts w:ascii="Broadway" w:hAnsi="Broadway"/>
        </w:rPr>
        <w:t>NEWS :</w:t>
      </w:r>
    </w:p>
    <w:p w:rsidR="0001580D" w:rsidRDefault="0001580D" w:rsidP="00CF7AE9">
      <w:pPr>
        <w:jc w:val="center"/>
        <w:rPr>
          <w:noProof/>
        </w:rPr>
      </w:pPr>
    </w:p>
    <w:p w:rsidR="0001580D" w:rsidRDefault="0001580D" w:rsidP="008307AE">
      <w:pPr>
        <w:jc w:val="center"/>
        <w:rPr>
          <w:rFonts w:ascii="Broadway" w:hAnsi="Broadway"/>
        </w:rPr>
      </w:pPr>
      <w:r>
        <w:rPr>
          <w:noProof/>
        </w:rPr>
        <w:drawing>
          <wp:inline distT="0" distB="0" distL="0" distR="0" wp14:anchorId="5235E85F" wp14:editId="74D311F5">
            <wp:extent cx="7316470" cy="8686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0D" w:rsidRDefault="0001580D" w:rsidP="00CF7AE9">
      <w:pPr>
        <w:jc w:val="center"/>
        <w:rPr>
          <w:rFonts w:ascii="Broadway" w:hAnsi="Broadway"/>
        </w:rPr>
      </w:pPr>
    </w:p>
    <w:p w:rsidR="008307AE" w:rsidRDefault="008307AE" w:rsidP="00CF7AE9">
      <w:pPr>
        <w:jc w:val="center"/>
        <w:rPr>
          <w:rFonts w:ascii="Broadway" w:hAnsi="Broadway"/>
        </w:rPr>
      </w:pPr>
    </w:p>
    <w:p w:rsidR="0001580D" w:rsidRDefault="0001580D" w:rsidP="00CF7AE9">
      <w:pPr>
        <w:jc w:val="center"/>
        <w:rPr>
          <w:rFonts w:ascii="Broadway" w:hAnsi="Broadway"/>
        </w:rPr>
      </w:pPr>
    </w:p>
    <w:p w:rsidR="0001580D" w:rsidRDefault="0001580D" w:rsidP="00CF7AE9">
      <w:pPr>
        <w:jc w:val="center"/>
        <w:rPr>
          <w:rFonts w:ascii="Broadway" w:hAnsi="Broadway"/>
        </w:rPr>
      </w:pPr>
    </w:p>
    <w:p w:rsidR="0001580D" w:rsidRDefault="008307AE" w:rsidP="008307AE">
      <w:pPr>
        <w:jc w:val="center"/>
        <w:rPr>
          <w:rFonts w:ascii="Broadway" w:hAnsi="Broadway"/>
        </w:rPr>
      </w:pPr>
      <w:r>
        <w:rPr>
          <w:rFonts w:ascii="Broadway" w:hAnsi="Broadway"/>
        </w:rPr>
        <w:t xml:space="preserve">                                                                                                                                                            Et </w:t>
      </w:r>
      <w:r w:rsidR="007B5FC5">
        <w:rPr>
          <w:rFonts w:ascii="Broadway" w:hAnsi="Broadway"/>
        </w:rPr>
        <w:t>enfin,</w:t>
      </w:r>
      <w:r>
        <w:rPr>
          <w:rFonts w:ascii="Broadway" w:hAnsi="Broadway"/>
        </w:rPr>
        <w:t xml:space="preserve"> le </w:t>
      </w:r>
    </w:p>
    <w:p w:rsidR="0001580D" w:rsidRDefault="0001580D" w:rsidP="00CF7AE9">
      <w:pPr>
        <w:jc w:val="center"/>
        <w:rPr>
          <w:rFonts w:ascii="Broadway" w:hAnsi="Broadway"/>
        </w:rPr>
      </w:pPr>
    </w:p>
    <w:p w:rsidR="001218FC" w:rsidRDefault="0001580D" w:rsidP="0001580D">
      <w:pPr>
        <w:rPr>
          <w:rFonts w:ascii="Broadway" w:hAnsi="Broadway"/>
        </w:rPr>
      </w:pPr>
      <w:r>
        <w:rPr>
          <w:rFonts w:ascii="Broadway" w:hAnsi="Broadway"/>
        </w:rPr>
        <w:t>CONTACTE :</w:t>
      </w: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  <w:r>
        <w:rPr>
          <w:noProof/>
        </w:rPr>
        <w:drawing>
          <wp:inline distT="0" distB="0" distL="0" distR="0" wp14:anchorId="7B9BA04E" wp14:editId="1C61C4DA">
            <wp:extent cx="7316470" cy="75914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</w:p>
    <w:p w:rsidR="001218FC" w:rsidRDefault="001218FC" w:rsidP="0001580D">
      <w:pPr>
        <w:rPr>
          <w:rFonts w:ascii="Broadway" w:hAnsi="Broadway"/>
        </w:rPr>
      </w:pPr>
    </w:p>
    <w:p w:rsidR="007B5FC5" w:rsidRDefault="008307AE" w:rsidP="007B5FC5">
      <w:pPr>
        <w:rPr>
          <w:rFonts w:ascii="Broadway" w:hAnsi="Broadway"/>
        </w:rPr>
      </w:pPr>
      <w:bookmarkStart w:id="0" w:name="_GoBack"/>
      <w:bookmarkEnd w:id="0"/>
      <w:r>
        <w:rPr>
          <w:rFonts w:ascii="Broadway" w:hAnsi="Broadway"/>
        </w:rPr>
        <w:t xml:space="preserve">Et pour le menu </w:t>
      </w:r>
      <w:r w:rsidR="00FA794F">
        <w:rPr>
          <w:rFonts w:ascii="Broadway" w:hAnsi="Broadway"/>
        </w:rPr>
        <w:t>AIDE :</w:t>
      </w:r>
      <w:r>
        <w:rPr>
          <w:rFonts w:ascii="Broadway" w:hAnsi="Broadway"/>
        </w:rPr>
        <w:t xml:space="preserve"> on va </w:t>
      </w:r>
      <w:r w:rsidR="007B5FC5">
        <w:rPr>
          <w:rFonts w:ascii="Broadway" w:hAnsi="Broadway"/>
        </w:rPr>
        <w:t>voir</w:t>
      </w:r>
      <w:r>
        <w:rPr>
          <w:rFonts w:ascii="Broadway" w:hAnsi="Broadway"/>
        </w:rPr>
        <w:t xml:space="preserve"> le</w:t>
      </w:r>
    </w:p>
    <w:p w:rsidR="007B5FC5" w:rsidRDefault="007B5FC5" w:rsidP="007B5FC5">
      <w:pPr>
        <w:rPr>
          <w:rFonts w:ascii="Broadway" w:hAnsi="Broadway"/>
        </w:rPr>
      </w:pPr>
    </w:p>
    <w:p w:rsidR="007B5FC5" w:rsidRDefault="00FA794F" w:rsidP="00CF7AE9">
      <w:pPr>
        <w:jc w:val="center"/>
        <w:rPr>
          <w:rFonts w:ascii="Broadway" w:hAnsi="Broadway"/>
        </w:rPr>
      </w:pPr>
      <w:r>
        <w:rPr>
          <w:noProof/>
        </w:rPr>
        <w:drawing>
          <wp:inline distT="0" distB="0" distL="0" distR="0" wp14:anchorId="639ADEFB" wp14:editId="1C1FF4AF">
            <wp:extent cx="7316470" cy="41135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C5" w:rsidRDefault="007B5FC5" w:rsidP="00CF7AE9">
      <w:pPr>
        <w:jc w:val="center"/>
        <w:rPr>
          <w:rFonts w:ascii="Broadway" w:hAnsi="Broadway"/>
        </w:rPr>
      </w:pPr>
    </w:p>
    <w:p w:rsidR="0001580D" w:rsidRDefault="007B5FC5" w:rsidP="007B5FC5">
      <w:pPr>
        <w:rPr>
          <w:rFonts w:ascii="Broadway" w:hAnsi="Broadway"/>
        </w:rPr>
      </w:pPr>
      <w:r w:rsidRPr="004B3EE8">
        <w:rPr>
          <w:rFonts w:ascii="Broadway" w:hAnsi="Broadway"/>
          <w:u w:val="thick"/>
        </w:rPr>
        <w:t>Explication</w:t>
      </w:r>
      <w:r>
        <w:rPr>
          <w:rFonts w:ascii="Broadway" w:hAnsi="Broadway"/>
        </w:rPr>
        <w:t xml:space="preserve"> : si vous avez des commentaires ou aide pour </w:t>
      </w:r>
      <w:r w:rsidRPr="007B5FC5">
        <w:rPr>
          <w:rFonts w:ascii="Broadway" w:hAnsi="Broadway"/>
        </w:rPr>
        <w:t xml:space="preserve"> améliorer ce qui ne va pas</w:t>
      </w:r>
      <w:r w:rsidR="008F6477">
        <w:rPr>
          <w:rFonts w:ascii="Broadway" w:hAnsi="Broadway"/>
        </w:rPr>
        <w:t xml:space="preserve">  </w:t>
      </w:r>
      <w:r>
        <w:rPr>
          <w:rFonts w:ascii="Broadway" w:hAnsi="Broadway"/>
        </w:rPr>
        <w:t>donc envoyer le mail ici.</w:t>
      </w:r>
    </w:p>
    <w:p w:rsidR="001218FC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  <w:u w:val="thick"/>
        </w:rPr>
        <w:t>Aperçu de code utilisé</w:t>
      </w:r>
      <w:r>
        <w:rPr>
          <w:rFonts w:ascii="Broadway" w:hAnsi="Broadway"/>
        </w:rPr>
        <w:t> :</w:t>
      </w:r>
    </w:p>
    <w:p w:rsidR="001218FC" w:rsidRDefault="001218FC" w:rsidP="004B3EE8">
      <w:pPr>
        <w:rPr>
          <w:rFonts w:ascii="Broadway" w:hAnsi="Broadway"/>
        </w:rPr>
      </w:pPr>
      <w:r>
        <w:rPr>
          <w:rFonts w:ascii="Broadway" w:hAnsi="Broadway"/>
        </w:rPr>
        <w:t xml:space="preserve">      </w:t>
      </w:r>
    </w:p>
    <w:p w:rsidR="004B3EE8" w:rsidRPr="004B3EE8" w:rsidRDefault="001218FC" w:rsidP="004B3EE8">
      <w:pPr>
        <w:rPr>
          <w:rFonts w:ascii="Broadway" w:hAnsi="Broadway"/>
        </w:rPr>
      </w:pPr>
      <w:r>
        <w:rPr>
          <w:rFonts w:ascii="Broadway" w:hAnsi="Broadway"/>
        </w:rPr>
        <w:t xml:space="preserve">     </w:t>
      </w:r>
      <w:r w:rsidR="004B3EE8" w:rsidRPr="004B3EE8">
        <w:t xml:space="preserve"> </w:t>
      </w:r>
      <w:r w:rsidR="004B3EE8" w:rsidRPr="004B3EE8">
        <w:rPr>
          <w:rFonts w:ascii="Broadway" w:hAnsi="Broadway"/>
        </w:rPr>
        <w:t xml:space="preserve">&lt;section class="add-section add-after-navbar form" id="notification" &gt;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&lt;div class="add-section add-section__container add-section__container--middle"&gt;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&lt;div class="container"&gt;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&lt;div class="row"&gt;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&lt;div class="col-xs-12 text-xs-center"&gt;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&lt;h3 class="add-section-title display-2"&gt;Votre commentaire&lt;/h3&gt;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&lt;/div&gt;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&lt;/div&gt;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&lt;/div&gt;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&lt;/div&gt;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&lt;div class="add-section add-section-nopadding"&gt;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&lt;div class="container"&gt;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&lt;div class="row"&gt;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&lt;div class="col-xs-12 col-lg-10 col-lg-offset-1" data-form-type="formoid"&gt;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&lt;form action="mailto:natiora93@gmail.com" method="post"&gt;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&lt;div class="row row-sm-offset"&gt;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&lt;div class="col-xs-12 col-md-6"&gt;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&lt;div class="form-group"&gt;           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&lt;label class="form-control-label" for="name"&gt;Nom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&lt;/label&gt;           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&lt;input type="text" class="form-control" name="name" required="" placeholder="votre Nom ici"&gt;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&lt;/div&gt;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&lt;/div&gt;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&lt;div class="col-xs-12 col-md-6"&gt;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&lt;div class="form-group"&gt;           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lastRenderedPageBreak/>
        <w:t xml:space="preserve">                      &lt;label class="form-control-label" for="email"&gt;Adresse email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&lt;/label&gt;           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&lt;input type="email" class="form-control" name="email" required="" placeholder="ex: user@mail.com"&gt;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&lt;/div&gt;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&lt;/div&gt;                 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&lt;/div&gt;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&lt;div class="form-group"&gt;        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&lt;label class="form-control-label" for="message"&gt;Commentaire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&lt;/label&gt;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&lt;textarea class="form-control" name="commentaire" rows="7" placeholder="Entrer votre Commentaire"&gt;&lt;/textarea&gt;    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&lt;/div&gt;            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&lt;div&gt;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&lt;button type="submit" class="btn btn-danger"&gt;ENVOYER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&lt;/button&gt;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&lt;/div&gt;            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&lt;/form&gt;            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&lt;/div&gt;            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&lt;/div&gt;            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&lt;/div&gt;                                </w:t>
      </w:r>
    </w:p>
    <w:p w:rsidR="004B3EE8" w:rsidRPr="004B3EE8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&lt;/div&gt;                   </w:t>
      </w:r>
    </w:p>
    <w:p w:rsidR="001218FC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&lt;/</w:t>
      </w:r>
      <w:proofErr w:type="gramStart"/>
      <w:r w:rsidRPr="004B3EE8">
        <w:rPr>
          <w:rFonts w:ascii="Broadway" w:hAnsi="Broadway"/>
        </w:rPr>
        <w:t>section</w:t>
      </w:r>
      <w:proofErr w:type="gramEnd"/>
      <w:r w:rsidRPr="004B3EE8">
        <w:rPr>
          <w:rFonts w:ascii="Broadway" w:hAnsi="Broadway"/>
        </w:rPr>
        <w:t xml:space="preserve">&gt;  </w:t>
      </w:r>
      <w:r w:rsidR="001218FC">
        <w:rPr>
          <w:rFonts w:ascii="Broadway" w:hAnsi="Broadway"/>
        </w:rPr>
        <w:t xml:space="preserve"> </w:t>
      </w:r>
    </w:p>
    <w:p w:rsidR="001218FC" w:rsidRDefault="001218FC" w:rsidP="004B3EE8">
      <w:pPr>
        <w:rPr>
          <w:rFonts w:ascii="Broadway" w:hAnsi="Broadway"/>
        </w:rPr>
      </w:pPr>
      <w:r>
        <w:rPr>
          <w:rFonts w:ascii="Broadway" w:hAnsi="Broadway"/>
        </w:rPr>
        <w:t xml:space="preserve">                                                                                                                                                                        </w:t>
      </w:r>
    </w:p>
    <w:p w:rsidR="001218FC" w:rsidRDefault="001218FC" w:rsidP="004B3EE8">
      <w:pPr>
        <w:rPr>
          <w:rFonts w:ascii="Broadway" w:hAnsi="Broadway"/>
        </w:rPr>
      </w:pPr>
    </w:p>
    <w:p w:rsidR="007B5FC5" w:rsidRPr="00CF7AE9" w:rsidRDefault="004B3EE8" w:rsidP="004B3EE8">
      <w:pPr>
        <w:rPr>
          <w:rFonts w:ascii="Broadway" w:hAnsi="Broadway"/>
        </w:rPr>
      </w:pPr>
      <w:r w:rsidRPr="004B3EE8">
        <w:rPr>
          <w:rFonts w:ascii="Broadway" w:hAnsi="Broadway"/>
        </w:rPr>
        <w:t xml:space="preserve">                                            </w:t>
      </w:r>
    </w:p>
    <w:sectPr w:rsidR="007B5FC5" w:rsidRPr="00CF7AE9" w:rsidSect="00DE471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6A5" w:rsidRDefault="008566A5" w:rsidP="006651C9">
      <w:r>
        <w:separator/>
      </w:r>
    </w:p>
  </w:endnote>
  <w:endnote w:type="continuationSeparator" w:id="0">
    <w:p w:rsidR="008566A5" w:rsidRDefault="008566A5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6A5" w:rsidRDefault="008566A5" w:rsidP="006651C9">
      <w:r>
        <w:separator/>
      </w:r>
    </w:p>
  </w:footnote>
  <w:footnote w:type="continuationSeparator" w:id="0">
    <w:p w:rsidR="008566A5" w:rsidRDefault="008566A5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B23" w:rsidRDefault="00A57B2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72F"/>
    <w:rsid w:val="0001580D"/>
    <w:rsid w:val="000326C5"/>
    <w:rsid w:val="000861DC"/>
    <w:rsid w:val="001218FC"/>
    <w:rsid w:val="00154F18"/>
    <w:rsid w:val="001730CA"/>
    <w:rsid w:val="001A02BE"/>
    <w:rsid w:val="001C346D"/>
    <w:rsid w:val="00202362"/>
    <w:rsid w:val="002534DD"/>
    <w:rsid w:val="00255463"/>
    <w:rsid w:val="002A724D"/>
    <w:rsid w:val="002C00E6"/>
    <w:rsid w:val="002F4FD5"/>
    <w:rsid w:val="00364ADF"/>
    <w:rsid w:val="003874D9"/>
    <w:rsid w:val="003B5121"/>
    <w:rsid w:val="00463284"/>
    <w:rsid w:val="00472FC1"/>
    <w:rsid w:val="004A6277"/>
    <w:rsid w:val="004B3EE8"/>
    <w:rsid w:val="00515EF9"/>
    <w:rsid w:val="00526DD1"/>
    <w:rsid w:val="005406DE"/>
    <w:rsid w:val="00552A23"/>
    <w:rsid w:val="0058332A"/>
    <w:rsid w:val="006651C9"/>
    <w:rsid w:val="006B445E"/>
    <w:rsid w:val="007113F3"/>
    <w:rsid w:val="00726528"/>
    <w:rsid w:val="007975A2"/>
    <w:rsid w:val="007B5FC5"/>
    <w:rsid w:val="00807216"/>
    <w:rsid w:val="008307AE"/>
    <w:rsid w:val="008566A5"/>
    <w:rsid w:val="00857B0A"/>
    <w:rsid w:val="0087101A"/>
    <w:rsid w:val="008915FD"/>
    <w:rsid w:val="00893536"/>
    <w:rsid w:val="008F6477"/>
    <w:rsid w:val="00901EB1"/>
    <w:rsid w:val="00907377"/>
    <w:rsid w:val="009A4AB9"/>
    <w:rsid w:val="009A6D3D"/>
    <w:rsid w:val="00A57B23"/>
    <w:rsid w:val="00AA04D5"/>
    <w:rsid w:val="00AA6AD9"/>
    <w:rsid w:val="00AC0341"/>
    <w:rsid w:val="00AF7742"/>
    <w:rsid w:val="00B3766B"/>
    <w:rsid w:val="00B859F6"/>
    <w:rsid w:val="00B87D29"/>
    <w:rsid w:val="00B95C66"/>
    <w:rsid w:val="00BB172F"/>
    <w:rsid w:val="00BB45B5"/>
    <w:rsid w:val="00BC2126"/>
    <w:rsid w:val="00BD6711"/>
    <w:rsid w:val="00BF0E26"/>
    <w:rsid w:val="00C23959"/>
    <w:rsid w:val="00C46E77"/>
    <w:rsid w:val="00C57FC3"/>
    <w:rsid w:val="00C764ED"/>
    <w:rsid w:val="00CF7AE9"/>
    <w:rsid w:val="00D33D2A"/>
    <w:rsid w:val="00D86F3D"/>
    <w:rsid w:val="00D90008"/>
    <w:rsid w:val="00D97D16"/>
    <w:rsid w:val="00DE4713"/>
    <w:rsid w:val="00E5405E"/>
    <w:rsid w:val="00E962B7"/>
    <w:rsid w:val="00F40A20"/>
    <w:rsid w:val="00F8101C"/>
    <w:rsid w:val="00FA4A96"/>
    <w:rsid w:val="00FA6AE2"/>
    <w:rsid w:val="00FA79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-16%20AKAMASOA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D3AB04-FAC4-4AB2-9AB0-6060BB758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</Template>
  <TotalTime>0</TotalTime>
  <Pages>8</Pages>
  <Words>1205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7819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2017-11-07T11:06:00Z</dcterms:created>
  <dcterms:modified xsi:type="dcterms:W3CDTF">2017-11-14T11:07:00Z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